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08BF" w:rsidRPr="00B36C4A" w:rsidRDefault="005E08BF" w:rsidP="00BE45BE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МИНИСТЕРСТВО ОБРАЗОВАНИЯ И НАУКИ РОССИЙСКОЙ ФЕДЕРАЦИИ</w:t>
      </w:r>
    </w:p>
    <w:p w:rsidR="005E08BF" w:rsidRPr="00B36C4A" w:rsidRDefault="005E08BF" w:rsidP="00BE45BE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5E08BF" w:rsidRPr="00B36C4A" w:rsidRDefault="005E08BF" w:rsidP="00BE45BE">
      <w:pPr>
        <w:jc w:val="center"/>
        <w:rPr>
          <w:b/>
          <w:sz w:val="24"/>
          <w:szCs w:val="24"/>
        </w:rPr>
      </w:pPr>
      <w:r w:rsidRPr="00B36C4A">
        <w:rPr>
          <w:b/>
          <w:sz w:val="24"/>
          <w:szCs w:val="24"/>
        </w:rPr>
        <w:t>«Вятский государственный университет»</w:t>
      </w:r>
    </w:p>
    <w:p w:rsidR="005E08BF" w:rsidRPr="00B36C4A" w:rsidRDefault="005E08BF" w:rsidP="00BE45BE">
      <w:pPr>
        <w:jc w:val="center"/>
        <w:rPr>
          <w:b/>
          <w:sz w:val="24"/>
          <w:szCs w:val="24"/>
        </w:rPr>
      </w:pPr>
      <w:r w:rsidRPr="00B36C4A">
        <w:rPr>
          <w:b/>
          <w:sz w:val="24"/>
          <w:szCs w:val="24"/>
        </w:rPr>
        <w:t>(ФГБОУ ВО «ВятГУ»)</w:t>
      </w:r>
    </w:p>
    <w:p w:rsidR="005E08BF" w:rsidRPr="00B36C4A" w:rsidRDefault="005E08BF" w:rsidP="00BE45BE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Факультет автоматики и вычислительной техники</w:t>
      </w:r>
    </w:p>
    <w:p w:rsidR="005E08BF" w:rsidRPr="00B36C4A" w:rsidRDefault="005E08BF" w:rsidP="00DA5441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Кафедра электронных вычислительных машин</w:t>
      </w:r>
    </w:p>
    <w:p w:rsidR="005E08BF" w:rsidRPr="00F36467" w:rsidRDefault="005E08BF" w:rsidP="00B36C4A">
      <w:pPr>
        <w:rPr>
          <w:sz w:val="24"/>
          <w:szCs w:val="24"/>
        </w:rPr>
      </w:pPr>
    </w:p>
    <w:p w:rsidR="005E08BF" w:rsidRPr="00B36C4A" w:rsidRDefault="005E08BF" w:rsidP="00BE45BE">
      <w:pPr>
        <w:jc w:val="center"/>
        <w:rPr>
          <w:sz w:val="24"/>
          <w:szCs w:val="24"/>
        </w:rPr>
      </w:pPr>
    </w:p>
    <w:p w:rsidR="005E08BF" w:rsidRPr="00B36C4A" w:rsidRDefault="005E08BF" w:rsidP="00BE45BE">
      <w:pPr>
        <w:jc w:val="center"/>
        <w:rPr>
          <w:rFonts w:ascii="Tahoma" w:hAnsi="Tahoma" w:cs="Tahoma"/>
          <w:color w:val="000000"/>
          <w:sz w:val="24"/>
          <w:szCs w:val="24"/>
          <w:shd w:val="clear" w:color="auto" w:fill="FFFFFF"/>
        </w:rPr>
      </w:pPr>
      <w:r>
        <w:rPr>
          <w:rFonts w:ascii="Tahoma" w:hAnsi="Tahoma" w:cs="Tahoma"/>
          <w:color w:val="000000"/>
          <w:sz w:val="24"/>
          <w:szCs w:val="24"/>
          <w:shd w:val="clear" w:color="auto" w:fill="FFFFFF"/>
        </w:rPr>
        <w:t>Умножение чисел в дополнительном коде с автоматической коррекцией</w:t>
      </w:r>
    </w:p>
    <w:p w:rsidR="005E08BF" w:rsidRPr="00B36C4A" w:rsidRDefault="005E08BF" w:rsidP="00BE45BE">
      <w:pPr>
        <w:jc w:val="center"/>
        <w:rPr>
          <w:rFonts w:ascii="Tahoma" w:hAnsi="Tahoma" w:cs="Tahoma"/>
          <w:color w:val="000000"/>
          <w:sz w:val="24"/>
          <w:szCs w:val="24"/>
          <w:shd w:val="clear" w:color="auto" w:fill="FFFFFF"/>
        </w:rPr>
      </w:pPr>
    </w:p>
    <w:p w:rsidR="005E08BF" w:rsidRPr="00F36467" w:rsidRDefault="005E08BF" w:rsidP="00B36C4A">
      <w:pPr>
        <w:rPr>
          <w:sz w:val="24"/>
          <w:szCs w:val="24"/>
        </w:rPr>
      </w:pPr>
    </w:p>
    <w:p w:rsidR="005E08BF" w:rsidRPr="00F36467" w:rsidRDefault="005E08BF" w:rsidP="00B36C4A">
      <w:pPr>
        <w:rPr>
          <w:sz w:val="24"/>
          <w:szCs w:val="24"/>
        </w:rPr>
      </w:pPr>
    </w:p>
    <w:p w:rsidR="005E08BF" w:rsidRPr="00B36C4A" w:rsidRDefault="005E08BF" w:rsidP="00BE45BE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Отчет</w:t>
      </w:r>
    </w:p>
    <w:p w:rsidR="005E08BF" w:rsidRPr="00B36C4A" w:rsidRDefault="005E08BF" w:rsidP="00BE45BE">
      <w:pPr>
        <w:jc w:val="center"/>
        <w:rPr>
          <w:sz w:val="24"/>
          <w:szCs w:val="24"/>
        </w:rPr>
      </w:pPr>
      <w:r>
        <w:rPr>
          <w:sz w:val="24"/>
          <w:szCs w:val="24"/>
        </w:rPr>
        <w:t>Лабораторная работа №</w:t>
      </w:r>
      <w:r w:rsidRPr="00F146EA">
        <w:rPr>
          <w:sz w:val="24"/>
          <w:szCs w:val="24"/>
        </w:rPr>
        <w:t>4</w:t>
      </w:r>
      <w:r w:rsidRPr="00B36C4A">
        <w:rPr>
          <w:sz w:val="24"/>
          <w:szCs w:val="24"/>
        </w:rPr>
        <w:t xml:space="preserve"> по дисциплине</w:t>
      </w:r>
    </w:p>
    <w:p w:rsidR="005E08BF" w:rsidRPr="00B36C4A" w:rsidRDefault="005E08BF" w:rsidP="00BE45BE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«</w:t>
      </w:r>
      <w:r w:rsidRPr="00B36C4A">
        <w:rPr>
          <w:rFonts w:ascii="Tahoma" w:hAnsi="Tahoma" w:cs="Tahoma"/>
          <w:color w:val="000000"/>
          <w:sz w:val="24"/>
          <w:szCs w:val="24"/>
          <w:shd w:val="clear" w:color="auto" w:fill="FFFFFF"/>
        </w:rPr>
        <w:t>Арифметико-логические основы вычислительной техники</w:t>
      </w:r>
      <w:r w:rsidRPr="00B36C4A">
        <w:rPr>
          <w:sz w:val="24"/>
          <w:szCs w:val="24"/>
        </w:rPr>
        <w:t>»</w:t>
      </w:r>
    </w:p>
    <w:p w:rsidR="005E08BF" w:rsidRPr="00B36C4A" w:rsidRDefault="005E08BF" w:rsidP="00BE45BE">
      <w:pPr>
        <w:jc w:val="center"/>
        <w:rPr>
          <w:sz w:val="24"/>
          <w:szCs w:val="24"/>
        </w:rPr>
      </w:pPr>
    </w:p>
    <w:p w:rsidR="005E08BF" w:rsidRPr="00B36C4A" w:rsidRDefault="005E08BF" w:rsidP="00DA5441">
      <w:pPr>
        <w:rPr>
          <w:sz w:val="24"/>
          <w:szCs w:val="24"/>
        </w:rPr>
      </w:pPr>
    </w:p>
    <w:p w:rsidR="005E08BF" w:rsidRPr="00F36467" w:rsidRDefault="005E08BF" w:rsidP="00B36C4A">
      <w:pPr>
        <w:rPr>
          <w:sz w:val="24"/>
          <w:szCs w:val="24"/>
        </w:rPr>
      </w:pPr>
    </w:p>
    <w:p w:rsidR="005E08BF" w:rsidRPr="00F36467" w:rsidRDefault="005E08BF" w:rsidP="00B36C4A">
      <w:pPr>
        <w:rPr>
          <w:sz w:val="24"/>
          <w:szCs w:val="24"/>
        </w:rPr>
      </w:pPr>
    </w:p>
    <w:p w:rsidR="005E08BF" w:rsidRPr="00B36C4A" w:rsidRDefault="005E08BF" w:rsidP="00BE45BE">
      <w:pPr>
        <w:jc w:val="center"/>
        <w:rPr>
          <w:sz w:val="24"/>
          <w:szCs w:val="24"/>
        </w:rPr>
      </w:pPr>
    </w:p>
    <w:p w:rsidR="005E08BF" w:rsidRPr="00B36C4A" w:rsidRDefault="005E08BF" w:rsidP="00BE45BE">
      <w:pPr>
        <w:rPr>
          <w:sz w:val="24"/>
          <w:szCs w:val="24"/>
        </w:rPr>
      </w:pPr>
      <w:r w:rsidRPr="00B36C4A">
        <w:rPr>
          <w:sz w:val="24"/>
          <w:szCs w:val="24"/>
        </w:rPr>
        <w:t>Выполнил студент группы ИВТ-11 _______________/Кудяшев Я.Ю./</w:t>
      </w:r>
    </w:p>
    <w:p w:rsidR="005E08BF" w:rsidRPr="00B36C4A" w:rsidRDefault="005E08BF" w:rsidP="00BE45BE">
      <w:pPr>
        <w:rPr>
          <w:sz w:val="24"/>
          <w:szCs w:val="24"/>
        </w:rPr>
      </w:pPr>
      <w:r w:rsidRPr="00B36C4A">
        <w:rPr>
          <w:sz w:val="24"/>
          <w:szCs w:val="24"/>
        </w:rPr>
        <w:t>Проверил преподаватель________________________/Коржавина А.С./</w:t>
      </w:r>
    </w:p>
    <w:p w:rsidR="005E08BF" w:rsidRPr="00B36C4A" w:rsidRDefault="005E08BF" w:rsidP="00BE45BE">
      <w:pPr>
        <w:rPr>
          <w:sz w:val="24"/>
          <w:szCs w:val="24"/>
        </w:rPr>
      </w:pPr>
    </w:p>
    <w:p w:rsidR="005E08BF" w:rsidRPr="00B36C4A" w:rsidRDefault="005E08BF" w:rsidP="00DA5441">
      <w:pPr>
        <w:jc w:val="center"/>
        <w:rPr>
          <w:sz w:val="24"/>
          <w:szCs w:val="24"/>
        </w:rPr>
      </w:pPr>
    </w:p>
    <w:p w:rsidR="005E08BF" w:rsidRPr="00B36C4A" w:rsidRDefault="005E08BF" w:rsidP="00DA5441">
      <w:pPr>
        <w:jc w:val="center"/>
        <w:rPr>
          <w:sz w:val="24"/>
          <w:szCs w:val="24"/>
        </w:rPr>
      </w:pPr>
    </w:p>
    <w:p w:rsidR="005E08BF" w:rsidRPr="00162FD4" w:rsidRDefault="005E08BF" w:rsidP="00B36C4A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Киров 2020</w:t>
      </w:r>
    </w:p>
    <w:p w:rsidR="005E08BF" w:rsidRPr="00F36467" w:rsidRDefault="005E08BF" w:rsidP="00B81D2B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F36467">
        <w:rPr>
          <w:rFonts w:ascii="Times New Roman" w:hAnsi="Times New Roman"/>
          <w:b/>
          <w:bCs/>
          <w:sz w:val="32"/>
          <w:szCs w:val="32"/>
        </w:rPr>
        <w:t>Цель работы</w:t>
      </w:r>
    </w:p>
    <w:p w:rsidR="005E08BF" w:rsidRPr="00F36467" w:rsidRDefault="005E08BF" w:rsidP="00B81D2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алгоритм для умножения чисел в дополнительном коде с автоматической коррекцией.</w:t>
      </w:r>
    </w:p>
    <w:p w:rsidR="005E08BF" w:rsidRPr="00F36467" w:rsidRDefault="005E08BF" w:rsidP="002148B0">
      <w:pPr>
        <w:jc w:val="center"/>
        <w:rPr>
          <w:rFonts w:ascii="Times New Roman" w:hAnsi="Times New Roman"/>
          <w:b/>
          <w:sz w:val="32"/>
          <w:szCs w:val="32"/>
        </w:rPr>
      </w:pPr>
      <w:r w:rsidRPr="00F36467">
        <w:rPr>
          <w:rFonts w:ascii="Times New Roman" w:hAnsi="Times New Roman"/>
          <w:b/>
          <w:sz w:val="32"/>
          <w:szCs w:val="32"/>
        </w:rPr>
        <w:t>Ход работы</w:t>
      </w:r>
    </w:p>
    <w:p w:rsidR="005E08BF" w:rsidRDefault="005E08BF" w:rsidP="00F36467">
      <w:pPr>
        <w:numPr>
          <w:ilvl w:val="0"/>
          <w:numId w:val="15"/>
        </w:num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pt;margin-top:16.65pt;width:350.5pt;height:459pt;z-index:-251664384">
            <v:imagedata r:id="rId7" o:title=""/>
          </v:shape>
        </w:pict>
      </w:r>
      <w:r>
        <w:rPr>
          <w:rFonts w:ascii="Times New Roman" w:hAnsi="Times New Roman"/>
          <w:sz w:val="28"/>
          <w:szCs w:val="28"/>
        </w:rPr>
        <w:t>Умножение: ДК с АК 1-й способ (Автомат Мили)</w:t>
      </w:r>
    </w:p>
    <w:p w:rsidR="005E08BF" w:rsidRDefault="005E08BF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5A11AB" w:rsidRDefault="005E08BF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676BD9" w:rsidRDefault="005E08BF" w:rsidP="00676BD9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Сначала мы задаём число на шину, затем записываем множитель и множимое в </w:t>
      </w:r>
      <w:r>
        <w:rPr>
          <w:rFonts w:ascii="Times New Roman" w:hAnsi="Times New Roman"/>
          <w:sz w:val="28"/>
          <w:szCs w:val="28"/>
          <w:lang w:val="en-US"/>
        </w:rPr>
        <w:t>RG</w:t>
      </w:r>
      <w:r w:rsidRPr="00D42582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RG</w:t>
      </w:r>
      <w:r w:rsidRPr="00D42582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, соответственно. Одновременно с множителем запускаем счётчик. После этого идёт состояние для выбора 1</w:t>
      </w:r>
      <w:r w:rsidRPr="00676BD9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/0</w:t>
      </w:r>
      <w:r w:rsidRPr="00676BD9">
        <w:rPr>
          <w:rFonts w:ascii="Times New Roman" w:hAnsi="Times New Roman"/>
          <w:sz w:val="28"/>
          <w:szCs w:val="28"/>
        </w:rPr>
        <w:t>0/01/10</w:t>
      </w:r>
      <w:r w:rsidRPr="00B13E3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счётчик. Если 0</w:t>
      </w:r>
      <w:r w:rsidRPr="00676BD9">
        <w:rPr>
          <w:rFonts w:ascii="Times New Roman" w:hAnsi="Times New Roman"/>
          <w:sz w:val="28"/>
          <w:szCs w:val="28"/>
        </w:rPr>
        <w:t>0/11</w:t>
      </w:r>
      <w:r>
        <w:rPr>
          <w:rFonts w:ascii="Times New Roman" w:hAnsi="Times New Roman"/>
          <w:sz w:val="28"/>
          <w:szCs w:val="28"/>
        </w:rPr>
        <w:t>, то переходим к состоянию 6, где просто сдвигаем число. При комбинации 01 прибавляем множимое, при комбинации 10 – вычитаем. Затем происходит цикл для просмотра всего числа. После всего выводим результат.</w:t>
      </w:r>
    </w:p>
    <w:p w:rsidR="005E08BF" w:rsidRDefault="005E08BF" w:rsidP="004C7F6D">
      <w:pPr>
        <w:numPr>
          <w:ilvl w:val="0"/>
          <w:numId w:val="15"/>
        </w:num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27" type="#_x0000_t75" style="position:absolute;left:0;text-align:left;margin-left:18pt;margin-top:23.95pt;width:392.65pt;height:525.05pt;z-index:-251659264">
            <v:imagedata r:id="rId8" o:title="" croptop="5160f" cropbottom="12478f" cropleft="41799f" cropright="3535f"/>
          </v:shape>
        </w:pict>
      </w:r>
      <w:r>
        <w:rPr>
          <w:rFonts w:ascii="Times New Roman" w:hAnsi="Times New Roman"/>
          <w:sz w:val="28"/>
          <w:szCs w:val="28"/>
        </w:rPr>
        <w:t>Умножение: ДК с АК 2-й способ (Автомат Мили)</w:t>
      </w: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6F7575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676BD9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676BD9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676BD9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676BD9" w:rsidRDefault="005E08BF" w:rsidP="00676BD9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Сначала мы задаём число на шину, затем записываем множитель и множимое в </w:t>
      </w:r>
      <w:r>
        <w:rPr>
          <w:rFonts w:ascii="Times New Roman" w:hAnsi="Times New Roman"/>
          <w:sz w:val="28"/>
          <w:szCs w:val="28"/>
          <w:lang w:val="en-US"/>
        </w:rPr>
        <w:t>RG</w:t>
      </w:r>
      <w:r w:rsidRPr="00D42582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RG</w:t>
      </w:r>
      <w:r w:rsidRPr="00D42582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, соответственно. Одновременно с множителем запускаем счётчик. После этого идёт состояние для выбора 1</w:t>
      </w:r>
      <w:r w:rsidRPr="00676BD9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/0</w:t>
      </w:r>
      <w:r w:rsidRPr="00676BD9">
        <w:rPr>
          <w:rFonts w:ascii="Times New Roman" w:hAnsi="Times New Roman"/>
          <w:sz w:val="28"/>
          <w:szCs w:val="28"/>
        </w:rPr>
        <w:t>0/01/10</w:t>
      </w:r>
      <w:r w:rsidRPr="00B13E3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счётчик. Если 0</w:t>
      </w:r>
      <w:r w:rsidRPr="00676BD9">
        <w:rPr>
          <w:rFonts w:ascii="Times New Roman" w:hAnsi="Times New Roman"/>
          <w:sz w:val="28"/>
          <w:szCs w:val="28"/>
        </w:rPr>
        <w:t>0/11</w:t>
      </w:r>
      <w:r>
        <w:rPr>
          <w:rFonts w:ascii="Times New Roman" w:hAnsi="Times New Roman"/>
          <w:sz w:val="28"/>
          <w:szCs w:val="28"/>
        </w:rPr>
        <w:t>, то переходим к состоянию 6, где просто сдвигаем число. При комбинации 01 прибавляем множимое, при комбинации 10 – вычитаем. Затем происходит цикл для просмотра всего числа. После всего выводим результат.</w:t>
      </w:r>
    </w:p>
    <w:p w:rsidR="005E08BF" w:rsidRDefault="005E08BF" w:rsidP="004C7F6D">
      <w:pPr>
        <w:numPr>
          <w:ilvl w:val="0"/>
          <w:numId w:val="15"/>
        </w:num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28" type="#_x0000_t75" style="position:absolute;left:0;text-align:left;margin-left:0;margin-top:23.95pt;width:400.65pt;height:525.05pt;z-index:-251662336">
            <v:imagedata r:id="rId9" o:title=""/>
          </v:shape>
        </w:pict>
      </w:r>
      <w:r>
        <w:rPr>
          <w:rFonts w:ascii="Times New Roman" w:hAnsi="Times New Roman"/>
          <w:sz w:val="28"/>
          <w:szCs w:val="28"/>
        </w:rPr>
        <w:t>Умножение: ДК с А</w:t>
      </w:r>
      <w:r w:rsidRPr="004C7F6D">
        <w:rPr>
          <w:rFonts w:ascii="Times New Roman" w:hAnsi="Times New Roman"/>
          <w:sz w:val="28"/>
          <w:szCs w:val="28"/>
        </w:rPr>
        <w:t>К 3-й способ (</w:t>
      </w:r>
      <w:r>
        <w:rPr>
          <w:rFonts w:ascii="Times New Roman" w:hAnsi="Times New Roman"/>
          <w:sz w:val="28"/>
          <w:szCs w:val="28"/>
        </w:rPr>
        <w:t>Автомат Мили</w:t>
      </w:r>
      <w:r w:rsidRPr="004C7F6D">
        <w:rPr>
          <w:rFonts w:ascii="Times New Roman" w:hAnsi="Times New Roman"/>
          <w:sz w:val="28"/>
          <w:szCs w:val="28"/>
        </w:rPr>
        <w:t>)</w:t>
      </w: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391E01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73D72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676BD9" w:rsidRDefault="005E08BF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676BD9" w:rsidRDefault="005E08BF" w:rsidP="00676BD9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Сначала мы задаём число на шину, затем записываем множитель и множимое в </w:t>
      </w:r>
      <w:r>
        <w:rPr>
          <w:rFonts w:ascii="Times New Roman" w:hAnsi="Times New Roman"/>
          <w:sz w:val="28"/>
          <w:szCs w:val="28"/>
          <w:lang w:val="en-US"/>
        </w:rPr>
        <w:t>RG</w:t>
      </w:r>
      <w:r w:rsidRPr="00D42582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RG</w:t>
      </w:r>
      <w:r w:rsidRPr="00D42582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, соответственно. Одновременно с множителем запускаем счётчик. После этого идёт состояние для выбора 1</w:t>
      </w:r>
      <w:r w:rsidRPr="00676BD9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/0</w:t>
      </w:r>
      <w:r w:rsidRPr="00676BD9">
        <w:rPr>
          <w:rFonts w:ascii="Times New Roman" w:hAnsi="Times New Roman"/>
          <w:sz w:val="28"/>
          <w:szCs w:val="28"/>
        </w:rPr>
        <w:t>0/01/10</w:t>
      </w:r>
      <w:r w:rsidRPr="00B13E3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счётчик. Если 0</w:t>
      </w:r>
      <w:r w:rsidRPr="00676BD9">
        <w:rPr>
          <w:rFonts w:ascii="Times New Roman" w:hAnsi="Times New Roman"/>
          <w:sz w:val="28"/>
          <w:szCs w:val="28"/>
        </w:rPr>
        <w:t>0/11</w:t>
      </w:r>
      <w:r>
        <w:rPr>
          <w:rFonts w:ascii="Times New Roman" w:hAnsi="Times New Roman"/>
          <w:sz w:val="28"/>
          <w:szCs w:val="28"/>
        </w:rPr>
        <w:t>, то переходим к состоянию 6, где просто сдвигаем число. При комбинации 01 прибавляем множимое, при комбинации 10 – вычитаем. Затем происходит цикл для просмотра всего числа. После всего выводим результат.</w:t>
      </w:r>
    </w:p>
    <w:p w:rsidR="005E08BF" w:rsidRPr="003E4F0A" w:rsidRDefault="005E08BF" w:rsidP="004C7F6D">
      <w:pPr>
        <w:numPr>
          <w:ilvl w:val="0"/>
          <w:numId w:val="15"/>
        </w:num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29" type="#_x0000_t75" style="position:absolute;left:0;text-align:left;margin-left:18pt;margin-top:27pt;width:383.5pt;height:531pt;z-index:-251657216">
            <v:imagedata r:id="rId10" o:title="" croptop="6307f" cropbottom="12064f" cropleft="42715f" cropright="3651f"/>
          </v:shape>
        </w:pict>
      </w:r>
      <w:r>
        <w:rPr>
          <w:rFonts w:ascii="Times New Roman" w:hAnsi="Times New Roman"/>
          <w:sz w:val="28"/>
          <w:szCs w:val="28"/>
        </w:rPr>
        <w:t>Умножение: ДК с АК 4-й способ (Автомат Мили)</w:t>
      </w: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C7F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3E4F0A" w:rsidRDefault="005E08BF" w:rsidP="00676BD9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Сначала мы задаём число на шину, затем записываем множитель и множимое в </w:t>
      </w:r>
      <w:r>
        <w:rPr>
          <w:rFonts w:ascii="Times New Roman" w:hAnsi="Times New Roman"/>
          <w:sz w:val="28"/>
          <w:szCs w:val="28"/>
          <w:lang w:val="en-US"/>
        </w:rPr>
        <w:t>RG</w:t>
      </w:r>
      <w:r w:rsidRPr="00D42582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RG</w:t>
      </w:r>
      <w:r w:rsidRPr="00D42582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, соответственно. Одновременно с множителем запускаем счётчик. После этого идёт состояние для выбора 1</w:t>
      </w:r>
      <w:r w:rsidRPr="00676BD9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/0</w:t>
      </w:r>
      <w:r w:rsidRPr="00676BD9">
        <w:rPr>
          <w:rFonts w:ascii="Times New Roman" w:hAnsi="Times New Roman"/>
          <w:sz w:val="28"/>
          <w:szCs w:val="28"/>
        </w:rPr>
        <w:t>0/01/10</w:t>
      </w:r>
      <w:r w:rsidRPr="00B13E3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счётчик. Если 0</w:t>
      </w:r>
      <w:r w:rsidRPr="00676BD9">
        <w:rPr>
          <w:rFonts w:ascii="Times New Roman" w:hAnsi="Times New Roman"/>
          <w:sz w:val="28"/>
          <w:szCs w:val="28"/>
        </w:rPr>
        <w:t>0/11</w:t>
      </w:r>
      <w:r>
        <w:rPr>
          <w:rFonts w:ascii="Times New Roman" w:hAnsi="Times New Roman"/>
          <w:sz w:val="28"/>
          <w:szCs w:val="28"/>
        </w:rPr>
        <w:t>, то переходим к состоянию 6, где просто сдвигаем число. При комбинации 01 прибавляем множимое, при комбинации 10 – вычитаем. Затем происходит цикл для просмотра всего числа. После всего выводим результат.</w:t>
      </w: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Схемы</w:t>
      </w:r>
    </w:p>
    <w:p w:rsidR="005E08BF" w:rsidRPr="00901112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pict>
          <v:shape id="_x0000_s1030" type="#_x0000_t75" style="position:absolute;left:0;text-align:left;margin-left:-36pt;margin-top:4.85pt;width:507.45pt;height:702pt;z-index:-251656192">
            <v:imagedata r:id="rId11" o:title=""/>
          </v:shape>
        </w:pict>
      </w: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Pr="00901112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pict>
          <v:shape id="_x0000_s1031" type="#_x0000_t75" style="position:absolute;left:0;text-align:left;margin-left:-46.5pt;margin-top:-18pt;width:526.95pt;height:729pt;z-index:-251654144">
            <v:imagedata r:id="rId12" o:title=""/>
          </v:shape>
        </w:pict>
      </w: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Pr="00901112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pict>
          <v:shape id="_x0000_s1032" type="#_x0000_t75" style="position:absolute;left:0;text-align:left;margin-left:-63pt;margin-top:-27pt;width:546.4pt;height:756pt;z-index:-251655168">
            <v:imagedata r:id="rId13" o:title=""/>
          </v:shape>
        </w:pict>
      </w: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Pr="00E74D28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pict>
          <v:shape id="_x0000_s1033" type="#_x0000_t75" style="position:absolute;left:0;text-align:left;margin-left:-1in;margin-top:-18pt;width:553.5pt;height:765.75pt;z-index:-251653120">
            <v:imagedata r:id="rId14" o:title=""/>
          </v:shape>
        </w:pict>
      </w:r>
    </w:p>
    <w:p w:rsidR="005E08BF" w:rsidRPr="00901112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5E08BF" w:rsidRDefault="005E08BF" w:rsidP="00E74D28">
      <w:pPr>
        <w:tabs>
          <w:tab w:val="left" w:pos="1286"/>
        </w:tabs>
        <w:rPr>
          <w:rFonts w:ascii="Times New Roman" w:hAnsi="Times New Roman"/>
          <w:b/>
          <w:sz w:val="32"/>
          <w:szCs w:val="32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 w:rsidRPr="00B90C53">
        <w:rPr>
          <w:rFonts w:ascii="Times New Roman" w:hAnsi="Times New Roman"/>
          <w:b/>
          <w:sz w:val="32"/>
          <w:szCs w:val="32"/>
        </w:rPr>
        <w:t>Примеры</w:t>
      </w:r>
      <w:r>
        <w:rPr>
          <w:rFonts w:ascii="Times New Roman" w:hAnsi="Times New Roman"/>
          <w:b/>
          <w:sz w:val="32"/>
          <w:szCs w:val="32"/>
        </w:rPr>
        <w:t xml:space="preserve"> работы</w:t>
      </w:r>
    </w:p>
    <w:p w:rsidR="005E08BF" w:rsidRPr="00D933F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  <w:r w:rsidRPr="00AF332A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-й способ</w:t>
      </w: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pict>
          <v:shape id="_x0000_s1034" type="#_x0000_t75" style="position:absolute;left:0;text-align:left;margin-left:-1in;margin-top:1.8pt;width:567pt;height:314pt;z-index:-251663360">
            <v:imagedata r:id="rId15" o:title="" cropleft="3223f"/>
          </v:shape>
        </w:pict>
      </w: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</w:p>
    <w:p w:rsidR="005E08B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Исходные данные: Множитель = </w:t>
      </w:r>
      <w:r w:rsidRPr="00F146EA">
        <w:rPr>
          <w:rFonts w:ascii="Times New Roman" w:hAnsi="Times New Roman"/>
          <w:sz w:val="28"/>
          <w:szCs w:val="28"/>
        </w:rPr>
        <w:t>48</w:t>
      </w:r>
      <w:r>
        <w:rPr>
          <w:rFonts w:ascii="Times New Roman" w:hAnsi="Times New Roman"/>
          <w:sz w:val="28"/>
          <w:szCs w:val="28"/>
        </w:rPr>
        <w:t xml:space="preserve"> (</w:t>
      </w:r>
      <w:r w:rsidRPr="00F146EA">
        <w:rPr>
          <w:rFonts w:ascii="Times New Roman" w:hAnsi="Times New Roman"/>
          <w:sz w:val="28"/>
          <w:szCs w:val="28"/>
        </w:rPr>
        <w:t>00110000</w:t>
      </w:r>
      <w:r>
        <w:rPr>
          <w:rFonts w:ascii="Times New Roman" w:hAnsi="Times New Roman"/>
          <w:sz w:val="28"/>
          <w:szCs w:val="28"/>
        </w:rPr>
        <w:t>), Множимое = -1</w:t>
      </w:r>
      <w:r w:rsidRPr="00F146EA">
        <w:rPr>
          <w:rFonts w:ascii="Times New Roman" w:hAnsi="Times New Roman"/>
          <w:sz w:val="28"/>
          <w:szCs w:val="28"/>
        </w:rPr>
        <w:t>28</w:t>
      </w:r>
      <w:r w:rsidRPr="00AF33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r w:rsidRPr="00F146EA">
        <w:rPr>
          <w:rFonts w:ascii="Times New Roman" w:hAnsi="Times New Roman"/>
          <w:sz w:val="28"/>
          <w:szCs w:val="28"/>
        </w:rPr>
        <w:t>10000000</w:t>
      </w:r>
      <w:r>
        <w:rPr>
          <w:rFonts w:ascii="Times New Roman" w:hAnsi="Times New Roman"/>
          <w:sz w:val="28"/>
          <w:szCs w:val="28"/>
        </w:rPr>
        <w:t xml:space="preserve">),                  </w:t>
      </w:r>
    </w:p>
    <w:p w:rsidR="005E08BF" w:rsidRPr="00AC4FB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Ответ: </w:t>
      </w:r>
      <w:r w:rsidRPr="00F146EA">
        <w:rPr>
          <w:rFonts w:ascii="Times New Roman" w:hAnsi="Times New Roman"/>
          <w:sz w:val="28"/>
          <w:szCs w:val="28"/>
        </w:rPr>
        <w:t xml:space="preserve">-6144 </w:t>
      </w:r>
      <w:r>
        <w:rPr>
          <w:rFonts w:ascii="Times New Roman" w:hAnsi="Times New Roman"/>
          <w:sz w:val="28"/>
          <w:szCs w:val="28"/>
        </w:rPr>
        <w:t>(</w:t>
      </w:r>
      <w:r w:rsidRPr="00F146EA">
        <w:rPr>
          <w:rFonts w:ascii="Times New Roman" w:hAnsi="Times New Roman"/>
          <w:sz w:val="28"/>
          <w:szCs w:val="28"/>
        </w:rPr>
        <w:t>111</w:t>
      </w:r>
      <w:r>
        <w:rPr>
          <w:rFonts w:ascii="Times New Roman" w:hAnsi="Times New Roman"/>
          <w:sz w:val="28"/>
          <w:szCs w:val="28"/>
        </w:rPr>
        <w:t>0</w:t>
      </w:r>
      <w:r w:rsidRPr="00F146EA">
        <w:rPr>
          <w:rFonts w:ascii="Times New Roman" w:hAnsi="Times New Roman"/>
          <w:sz w:val="28"/>
          <w:szCs w:val="28"/>
        </w:rPr>
        <w:t>1000</w:t>
      </w:r>
      <w:r>
        <w:rPr>
          <w:rFonts w:ascii="Times New Roman" w:hAnsi="Times New Roman"/>
          <w:sz w:val="28"/>
          <w:szCs w:val="28"/>
        </w:rPr>
        <w:t xml:space="preserve"> </w:t>
      </w:r>
      <w:r w:rsidRPr="00F146EA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00</w:t>
      </w:r>
      <w:r w:rsidRPr="00F146EA">
        <w:rPr>
          <w:rFonts w:ascii="Times New Roman" w:hAnsi="Times New Roman"/>
          <w:sz w:val="28"/>
          <w:szCs w:val="28"/>
        </w:rPr>
        <w:t>0</w:t>
      </w:r>
      <w:r w:rsidRPr="004C7F6D">
        <w:rPr>
          <w:rFonts w:ascii="Times New Roman" w:hAnsi="Times New Roman"/>
          <w:sz w:val="28"/>
          <w:szCs w:val="28"/>
        </w:rPr>
        <w:t>0000</w:t>
      </w:r>
      <w:r>
        <w:rPr>
          <w:rFonts w:ascii="Times New Roman" w:hAnsi="Times New Roman"/>
          <w:sz w:val="28"/>
          <w:szCs w:val="28"/>
        </w:rPr>
        <w:t>).</w:t>
      </w:r>
    </w:p>
    <w:p w:rsidR="005E08B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D933FD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96D6D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  <w:r w:rsidRPr="00F73D72">
        <w:rPr>
          <w:rFonts w:ascii="Times New Roman" w:hAnsi="Times New Roman"/>
          <w:sz w:val="28"/>
          <w:szCs w:val="28"/>
        </w:rPr>
        <w:t>2-</w:t>
      </w:r>
      <w:r>
        <w:rPr>
          <w:rFonts w:ascii="Times New Roman" w:hAnsi="Times New Roman"/>
          <w:sz w:val="28"/>
          <w:szCs w:val="28"/>
        </w:rPr>
        <w:t>й способ</w:t>
      </w:r>
    </w:p>
    <w:p w:rsidR="005E08BF" w:rsidRPr="00F73D72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35" type="#_x0000_t75" style="position:absolute;left:0;text-align:left;margin-left:-1in;margin-top:8.7pt;width:558pt;height:312.5pt;z-index:-251660288">
            <v:imagedata r:id="rId16" o:title="" croptop="3670f" cropbottom="3440f" cropleft="3199f" cropright="3651f"/>
          </v:shape>
        </w:pict>
      </w:r>
    </w:p>
    <w:p w:rsidR="005E08BF" w:rsidRPr="00F73D72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Default="005E08BF" w:rsidP="00496D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Исходные данные: Множитель = </w:t>
      </w:r>
      <w:r>
        <w:rPr>
          <w:rFonts w:ascii="Times New Roman" w:hAnsi="Times New Roman"/>
          <w:sz w:val="28"/>
          <w:szCs w:val="28"/>
          <w:lang w:val="en-US"/>
        </w:rPr>
        <w:t>-128</w:t>
      </w:r>
      <w:r>
        <w:rPr>
          <w:rFonts w:ascii="Times New Roman" w:hAnsi="Times New Roman"/>
          <w:sz w:val="28"/>
          <w:szCs w:val="28"/>
        </w:rPr>
        <w:t xml:space="preserve"> (</w:t>
      </w:r>
      <w:r w:rsidRPr="00B13E3A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0000</w:t>
      </w:r>
      <w:r w:rsidRPr="00B13E3A">
        <w:rPr>
          <w:rFonts w:ascii="Times New Roman" w:hAnsi="Times New Roman"/>
          <w:sz w:val="28"/>
          <w:szCs w:val="28"/>
        </w:rPr>
        <w:t>00</w:t>
      </w:r>
      <w:r>
        <w:rPr>
          <w:rFonts w:ascii="Times New Roman" w:hAnsi="Times New Roman"/>
          <w:sz w:val="28"/>
          <w:szCs w:val="28"/>
        </w:rPr>
        <w:t xml:space="preserve">0), Множимое = </w:t>
      </w:r>
      <w:r>
        <w:rPr>
          <w:rFonts w:ascii="Times New Roman" w:hAnsi="Times New Roman"/>
          <w:sz w:val="28"/>
          <w:szCs w:val="28"/>
          <w:lang w:val="en-US"/>
        </w:rPr>
        <w:t>96</w:t>
      </w:r>
      <w:r>
        <w:rPr>
          <w:rFonts w:ascii="Times New Roman" w:hAnsi="Times New Roman"/>
          <w:sz w:val="28"/>
          <w:szCs w:val="28"/>
        </w:rPr>
        <w:t xml:space="preserve"> (</w:t>
      </w:r>
      <w:r w:rsidRPr="00B13E3A">
        <w:rPr>
          <w:rFonts w:ascii="Times New Roman" w:hAnsi="Times New Roman"/>
          <w:sz w:val="28"/>
          <w:szCs w:val="28"/>
        </w:rPr>
        <w:t>01100000</w:t>
      </w:r>
      <w:r>
        <w:rPr>
          <w:rFonts w:ascii="Times New Roman" w:hAnsi="Times New Roman"/>
          <w:sz w:val="28"/>
          <w:szCs w:val="28"/>
        </w:rPr>
        <w:t xml:space="preserve">),                  </w:t>
      </w:r>
    </w:p>
    <w:p w:rsidR="005E08BF" w:rsidRDefault="005E08BF" w:rsidP="00496D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96 (</w:t>
      </w:r>
      <w:r w:rsidRPr="00B13E3A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>0</w:t>
      </w:r>
      <w:r w:rsidRPr="00B13E3A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00000 0</w:t>
      </w:r>
      <w:r w:rsidRPr="00B13E3A">
        <w:rPr>
          <w:rFonts w:ascii="Times New Roman" w:hAnsi="Times New Roman"/>
          <w:sz w:val="28"/>
          <w:szCs w:val="28"/>
        </w:rPr>
        <w:t>00</w:t>
      </w:r>
      <w:r>
        <w:rPr>
          <w:rFonts w:ascii="Times New Roman" w:hAnsi="Times New Roman"/>
          <w:sz w:val="28"/>
          <w:szCs w:val="28"/>
        </w:rPr>
        <w:t>00000).</w:t>
      </w: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496D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Pr="00D933FD">
        <w:rPr>
          <w:rFonts w:ascii="Times New Roman" w:hAnsi="Times New Roman"/>
          <w:sz w:val="28"/>
          <w:szCs w:val="28"/>
        </w:rPr>
        <w:t>-й способ</w:t>
      </w:r>
    </w:p>
    <w:p w:rsidR="005E08BF" w:rsidRPr="00D933FD" w:rsidRDefault="005E08BF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36" type="#_x0000_t75" style="position:absolute;left:0;text-align:left;margin-left:-63pt;margin-top:.3pt;width:540pt;height:317.9pt;rotation:-360;z-index:-251661312">
            <v:imagedata r:id="rId17" o:title="" cropbottom="3832f" cropleft="3277f" cropright="3277f"/>
          </v:shape>
        </w:pict>
      </w: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Pr="004C7F6D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5E08BF" w:rsidRDefault="005E08BF" w:rsidP="00D933FD">
      <w:pPr>
        <w:tabs>
          <w:tab w:val="left" w:pos="1286"/>
        </w:tabs>
        <w:rPr>
          <w:rFonts w:ascii="Times New Roman" w:hAnsi="Times New Roman"/>
          <w:b/>
          <w:sz w:val="28"/>
          <w:szCs w:val="28"/>
        </w:rPr>
      </w:pPr>
    </w:p>
    <w:p w:rsidR="005E08B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Исходные данные: Множитель = -</w:t>
      </w:r>
      <w:r w:rsidRPr="004A707A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(1</w:t>
      </w:r>
      <w:r w:rsidRPr="004A707A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1</w:t>
      </w:r>
      <w:r w:rsidRPr="004A707A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>1</w:t>
      </w:r>
      <w:r w:rsidRPr="004A707A">
        <w:rPr>
          <w:rFonts w:ascii="Times New Roman" w:hAnsi="Times New Roman"/>
          <w:sz w:val="28"/>
          <w:szCs w:val="28"/>
        </w:rPr>
        <w:t>1</w:t>
      </w:r>
      <w:r w:rsidRPr="004C7F6D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), Множимое = </w:t>
      </w:r>
      <w:r w:rsidRPr="004A707A">
        <w:rPr>
          <w:rFonts w:ascii="Times New Roman" w:hAnsi="Times New Roman"/>
          <w:sz w:val="28"/>
          <w:szCs w:val="28"/>
        </w:rPr>
        <w:t>-1</w:t>
      </w:r>
      <w:r>
        <w:rPr>
          <w:rFonts w:ascii="Times New Roman" w:hAnsi="Times New Roman"/>
          <w:sz w:val="28"/>
          <w:szCs w:val="28"/>
        </w:rPr>
        <w:t xml:space="preserve"> (</w:t>
      </w:r>
      <w:r w:rsidRPr="004A707A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1</w:t>
      </w:r>
      <w:r w:rsidRPr="004A707A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1</w:t>
      </w:r>
      <w:r w:rsidRPr="004A707A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1</w:t>
      </w:r>
      <w:r w:rsidRPr="004A707A">
        <w:rPr>
          <w:rFonts w:ascii="Times New Roman" w:hAnsi="Times New Roman"/>
          <w:sz w:val="28"/>
          <w:szCs w:val="28"/>
        </w:rPr>
        <w:t>1</w:t>
      </w:r>
      <w:r w:rsidRPr="004C7F6D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),                  </w:t>
      </w:r>
    </w:p>
    <w:p w:rsidR="005E08B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Ответ: </w:t>
      </w:r>
      <w:r w:rsidRPr="004A707A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(</w:t>
      </w:r>
      <w:r w:rsidRPr="00B13E3A">
        <w:rPr>
          <w:rFonts w:ascii="Times New Roman" w:hAnsi="Times New Roman"/>
          <w:sz w:val="28"/>
          <w:szCs w:val="28"/>
        </w:rPr>
        <w:t>0000</w:t>
      </w:r>
      <w:r>
        <w:rPr>
          <w:rFonts w:ascii="Times New Roman" w:hAnsi="Times New Roman"/>
          <w:sz w:val="28"/>
          <w:szCs w:val="28"/>
        </w:rPr>
        <w:t>0000</w:t>
      </w:r>
      <w:r w:rsidRPr="004A707A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 w:rsidRPr="00B13E3A">
        <w:rPr>
          <w:rFonts w:ascii="Times New Roman" w:hAnsi="Times New Roman"/>
          <w:sz w:val="28"/>
          <w:szCs w:val="28"/>
        </w:rPr>
        <w:t>00</w:t>
      </w:r>
      <w:r>
        <w:rPr>
          <w:rFonts w:ascii="Times New Roman" w:hAnsi="Times New Roman"/>
          <w:sz w:val="28"/>
          <w:szCs w:val="28"/>
        </w:rPr>
        <w:t>00</w:t>
      </w:r>
      <w:r w:rsidRPr="00B13E3A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001).</w:t>
      </w:r>
    </w:p>
    <w:p w:rsidR="005E08B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73D7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73D7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73D7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73D7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73D7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73D7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73D7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73D7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496D6D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6E3BC3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4-й способ</w:t>
      </w:r>
    </w:p>
    <w:p w:rsidR="005E08BF" w:rsidRPr="006E3BC3" w:rsidRDefault="005E08BF" w:rsidP="006E3BC3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37" type="#_x0000_t75" style="position:absolute;left:0;text-align:left;margin-left:-63pt;margin-top:.3pt;width:558pt;height:312.55pt;z-index:-251658240">
            <v:imagedata r:id="rId18" o:title="" croptop="4037f" cropbottom="3073f" cropleft="3199f" cropright="3651f"/>
          </v:shape>
        </w:pict>
      </w:r>
    </w:p>
    <w:p w:rsidR="005E08BF" w:rsidRPr="00F73D7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73D7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73D7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73D7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73D7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73D7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73D7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73D7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73D72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A3274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A3274F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5E08BF" w:rsidRDefault="005E08BF" w:rsidP="00A3274F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Исходные данные: Множитель = </w:t>
      </w:r>
      <w:r w:rsidRPr="00B13E3A">
        <w:rPr>
          <w:rFonts w:ascii="Times New Roman" w:hAnsi="Times New Roman"/>
          <w:sz w:val="28"/>
          <w:szCs w:val="28"/>
        </w:rPr>
        <w:t>-128</w:t>
      </w:r>
      <w:r>
        <w:rPr>
          <w:rFonts w:ascii="Times New Roman" w:hAnsi="Times New Roman"/>
          <w:sz w:val="28"/>
          <w:szCs w:val="28"/>
        </w:rPr>
        <w:t xml:space="preserve"> (</w:t>
      </w:r>
      <w:r w:rsidRPr="00B13E3A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00</w:t>
      </w:r>
      <w:r w:rsidRPr="00B13E3A">
        <w:rPr>
          <w:rFonts w:ascii="Times New Roman" w:hAnsi="Times New Roman"/>
          <w:sz w:val="28"/>
          <w:szCs w:val="28"/>
        </w:rPr>
        <w:t>00</w:t>
      </w:r>
      <w:r w:rsidRPr="00A3274F">
        <w:rPr>
          <w:rFonts w:ascii="Times New Roman" w:hAnsi="Times New Roman"/>
          <w:sz w:val="28"/>
          <w:szCs w:val="28"/>
        </w:rPr>
        <w:t>000</w:t>
      </w:r>
      <w:r>
        <w:rPr>
          <w:rFonts w:ascii="Times New Roman" w:hAnsi="Times New Roman"/>
          <w:sz w:val="28"/>
          <w:szCs w:val="28"/>
        </w:rPr>
        <w:t xml:space="preserve">), Множимое = </w:t>
      </w:r>
      <w:r w:rsidRPr="00B13E3A">
        <w:rPr>
          <w:rFonts w:ascii="Times New Roman" w:hAnsi="Times New Roman"/>
          <w:sz w:val="28"/>
          <w:szCs w:val="28"/>
        </w:rPr>
        <w:t>-128</w:t>
      </w:r>
      <w:r>
        <w:rPr>
          <w:rFonts w:ascii="Times New Roman" w:hAnsi="Times New Roman"/>
          <w:sz w:val="28"/>
          <w:szCs w:val="28"/>
        </w:rPr>
        <w:t xml:space="preserve"> (</w:t>
      </w:r>
      <w:r w:rsidRPr="00B13E3A">
        <w:rPr>
          <w:rFonts w:ascii="Times New Roman" w:hAnsi="Times New Roman"/>
          <w:sz w:val="28"/>
          <w:szCs w:val="28"/>
        </w:rPr>
        <w:t>100</w:t>
      </w:r>
      <w:r w:rsidRPr="00A3274F">
        <w:rPr>
          <w:rFonts w:ascii="Times New Roman" w:hAnsi="Times New Roman"/>
          <w:sz w:val="28"/>
          <w:szCs w:val="28"/>
        </w:rPr>
        <w:t>00000</w:t>
      </w:r>
      <w:r>
        <w:rPr>
          <w:rFonts w:ascii="Times New Roman" w:hAnsi="Times New Roman"/>
          <w:sz w:val="28"/>
          <w:szCs w:val="28"/>
        </w:rPr>
        <w:t xml:space="preserve">),                  </w:t>
      </w:r>
    </w:p>
    <w:p w:rsidR="005E08BF" w:rsidRDefault="005E08BF" w:rsidP="00A3274F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Ответ: </w:t>
      </w:r>
      <w:r w:rsidRPr="00B13E3A">
        <w:rPr>
          <w:rFonts w:ascii="Times New Roman" w:hAnsi="Times New Roman"/>
          <w:sz w:val="28"/>
          <w:szCs w:val="28"/>
        </w:rPr>
        <w:t>16384</w:t>
      </w:r>
      <w:r>
        <w:rPr>
          <w:rFonts w:ascii="Times New Roman" w:hAnsi="Times New Roman"/>
          <w:sz w:val="28"/>
          <w:szCs w:val="28"/>
        </w:rPr>
        <w:t xml:space="preserve"> (0</w:t>
      </w:r>
      <w:r w:rsidRPr="00B13E3A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000</w:t>
      </w:r>
      <w:r w:rsidRPr="00B13E3A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00</w:t>
      </w:r>
      <w:r w:rsidRPr="00B13E3A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00000000).</w:t>
      </w:r>
    </w:p>
    <w:p w:rsidR="005E08BF" w:rsidRPr="00A3274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A3274F" w:rsidRDefault="005E08BF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5E08BF" w:rsidRPr="00F36467" w:rsidRDefault="005E08BF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 w:rsidRPr="00F36467">
        <w:rPr>
          <w:rFonts w:ascii="Times New Roman" w:hAnsi="Times New Roman"/>
          <w:b/>
          <w:sz w:val="32"/>
          <w:szCs w:val="32"/>
        </w:rPr>
        <w:t>Вывод</w:t>
      </w:r>
    </w:p>
    <w:p w:rsidR="005E08BF" w:rsidRPr="00F36467" w:rsidRDefault="005E08BF" w:rsidP="00464DE9">
      <w:pPr>
        <w:tabs>
          <w:tab w:val="left" w:pos="1286"/>
        </w:tabs>
        <w:rPr>
          <w:rFonts w:ascii="Times New Roman" w:hAnsi="Times New Roman"/>
          <w:sz w:val="24"/>
          <w:szCs w:val="24"/>
        </w:rPr>
      </w:pPr>
      <w:r w:rsidRPr="00F36467">
        <w:rPr>
          <w:rFonts w:ascii="Times New Roman" w:hAnsi="Times New Roman"/>
          <w:sz w:val="28"/>
          <w:szCs w:val="28"/>
        </w:rPr>
        <w:t xml:space="preserve">В ходе данной лабораторной работы были </w:t>
      </w:r>
      <w:r>
        <w:rPr>
          <w:rFonts w:ascii="Times New Roman" w:hAnsi="Times New Roman"/>
          <w:sz w:val="28"/>
          <w:szCs w:val="28"/>
        </w:rPr>
        <w:t>получены знания в области умножения чисел в дополнительном коде с автоматической коррекцией. Также были изучены 4 способа умножения чисел в дополнительном коде. Также были изучены такие автоматы как Мили и Мура, благодаря которым умножение стало намного проще.</w:t>
      </w:r>
    </w:p>
    <w:sectPr w:rsidR="005E08BF" w:rsidRPr="00F36467" w:rsidSect="00C846F9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08BF" w:rsidRDefault="005E08BF" w:rsidP="00475C2C">
      <w:pPr>
        <w:spacing w:after="0" w:line="240" w:lineRule="auto"/>
      </w:pPr>
      <w:r>
        <w:separator/>
      </w:r>
    </w:p>
  </w:endnote>
  <w:endnote w:type="continuationSeparator" w:id="0">
    <w:p w:rsidR="005E08BF" w:rsidRDefault="005E08BF" w:rsidP="00475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08BF" w:rsidRDefault="005E08BF">
    <w:pPr>
      <w:pStyle w:val="Footer"/>
    </w:pPr>
  </w:p>
  <w:p w:rsidR="005E08BF" w:rsidRDefault="005E08B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08BF" w:rsidRDefault="005E08BF" w:rsidP="00475C2C">
      <w:pPr>
        <w:spacing w:after="0" w:line="240" w:lineRule="auto"/>
      </w:pPr>
      <w:r>
        <w:separator/>
      </w:r>
    </w:p>
  </w:footnote>
  <w:footnote w:type="continuationSeparator" w:id="0">
    <w:p w:rsidR="005E08BF" w:rsidRDefault="005E08BF" w:rsidP="00475C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4CD62AA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A13606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AB72A46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B5CA9C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908A86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4DA8C6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8F2FB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B12EA5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C4CE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9578A9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C62D87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33701D1D"/>
    <w:multiLevelType w:val="hybridMultilevel"/>
    <w:tmpl w:val="EC1EBD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390A659D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48FD520B"/>
    <w:multiLevelType w:val="hybridMultilevel"/>
    <w:tmpl w:val="41F0DF4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>
    <w:nsid w:val="5DA708E9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79D65B14"/>
    <w:multiLevelType w:val="hybridMultilevel"/>
    <w:tmpl w:val="0D0A813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1"/>
  </w:num>
  <w:num w:numId="15">
    <w:abstractNumId w:val="13"/>
  </w:num>
  <w:num w:numId="1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E45BE"/>
    <w:rsid w:val="00000021"/>
    <w:rsid w:val="000012C5"/>
    <w:rsid w:val="000048EE"/>
    <w:rsid w:val="00065258"/>
    <w:rsid w:val="00074380"/>
    <w:rsid w:val="000869E3"/>
    <w:rsid w:val="000A0182"/>
    <w:rsid w:val="000A0751"/>
    <w:rsid w:val="000C25B6"/>
    <w:rsid w:val="00105A72"/>
    <w:rsid w:val="00122250"/>
    <w:rsid w:val="00131A9A"/>
    <w:rsid w:val="00162FD4"/>
    <w:rsid w:val="001B3CC7"/>
    <w:rsid w:val="001F5150"/>
    <w:rsid w:val="001F5FA1"/>
    <w:rsid w:val="002148B0"/>
    <w:rsid w:val="00276938"/>
    <w:rsid w:val="002929DE"/>
    <w:rsid w:val="002A5035"/>
    <w:rsid w:val="002A7AFF"/>
    <w:rsid w:val="002B3F1E"/>
    <w:rsid w:val="00313817"/>
    <w:rsid w:val="00320562"/>
    <w:rsid w:val="00364294"/>
    <w:rsid w:val="00381C7F"/>
    <w:rsid w:val="00391E01"/>
    <w:rsid w:val="00393768"/>
    <w:rsid w:val="003A3175"/>
    <w:rsid w:val="003B4DF0"/>
    <w:rsid w:val="003D6F3A"/>
    <w:rsid w:val="003E0B5F"/>
    <w:rsid w:val="003E4F0A"/>
    <w:rsid w:val="003F14F1"/>
    <w:rsid w:val="003F6050"/>
    <w:rsid w:val="00412B5E"/>
    <w:rsid w:val="0041382A"/>
    <w:rsid w:val="004378E7"/>
    <w:rsid w:val="004547BA"/>
    <w:rsid w:val="00464DE9"/>
    <w:rsid w:val="004672EA"/>
    <w:rsid w:val="00471C7D"/>
    <w:rsid w:val="00475C2C"/>
    <w:rsid w:val="00496D6D"/>
    <w:rsid w:val="004A15B1"/>
    <w:rsid w:val="004A707A"/>
    <w:rsid w:val="004C7F6D"/>
    <w:rsid w:val="004E2F92"/>
    <w:rsid w:val="004E35C2"/>
    <w:rsid w:val="005406AE"/>
    <w:rsid w:val="005569A0"/>
    <w:rsid w:val="005705A3"/>
    <w:rsid w:val="005836E6"/>
    <w:rsid w:val="005A11AB"/>
    <w:rsid w:val="005E08BF"/>
    <w:rsid w:val="005E3EF9"/>
    <w:rsid w:val="005F0C63"/>
    <w:rsid w:val="005F662C"/>
    <w:rsid w:val="006039AE"/>
    <w:rsid w:val="00623B01"/>
    <w:rsid w:val="006338F5"/>
    <w:rsid w:val="0064211B"/>
    <w:rsid w:val="00676BD9"/>
    <w:rsid w:val="00685DCF"/>
    <w:rsid w:val="006E3BC3"/>
    <w:rsid w:val="006F7575"/>
    <w:rsid w:val="00702DF5"/>
    <w:rsid w:val="007132F2"/>
    <w:rsid w:val="007176A0"/>
    <w:rsid w:val="00763BAA"/>
    <w:rsid w:val="007A0302"/>
    <w:rsid w:val="007C2111"/>
    <w:rsid w:val="007C45FB"/>
    <w:rsid w:val="007C6CCD"/>
    <w:rsid w:val="00802A16"/>
    <w:rsid w:val="00804915"/>
    <w:rsid w:val="008643C0"/>
    <w:rsid w:val="008C14DD"/>
    <w:rsid w:val="00900500"/>
    <w:rsid w:val="00901112"/>
    <w:rsid w:val="00956861"/>
    <w:rsid w:val="00965949"/>
    <w:rsid w:val="009A35A3"/>
    <w:rsid w:val="009A4DE3"/>
    <w:rsid w:val="009C2CFD"/>
    <w:rsid w:val="009C6257"/>
    <w:rsid w:val="009E15DE"/>
    <w:rsid w:val="00A058FC"/>
    <w:rsid w:val="00A10623"/>
    <w:rsid w:val="00A21F14"/>
    <w:rsid w:val="00A3274F"/>
    <w:rsid w:val="00A74659"/>
    <w:rsid w:val="00A95DC2"/>
    <w:rsid w:val="00AB589D"/>
    <w:rsid w:val="00AC4FB2"/>
    <w:rsid w:val="00AD1938"/>
    <w:rsid w:val="00AD7083"/>
    <w:rsid w:val="00AF332A"/>
    <w:rsid w:val="00AF56B5"/>
    <w:rsid w:val="00B13E3A"/>
    <w:rsid w:val="00B272BE"/>
    <w:rsid w:val="00B36C4A"/>
    <w:rsid w:val="00B4589D"/>
    <w:rsid w:val="00B545C3"/>
    <w:rsid w:val="00B574C0"/>
    <w:rsid w:val="00B81D2B"/>
    <w:rsid w:val="00B90C53"/>
    <w:rsid w:val="00BC72F8"/>
    <w:rsid w:val="00BE45BE"/>
    <w:rsid w:val="00BE5E9A"/>
    <w:rsid w:val="00BF1D39"/>
    <w:rsid w:val="00C02C76"/>
    <w:rsid w:val="00C152BF"/>
    <w:rsid w:val="00C229A4"/>
    <w:rsid w:val="00C26E0D"/>
    <w:rsid w:val="00C46159"/>
    <w:rsid w:val="00C54AB0"/>
    <w:rsid w:val="00C650B6"/>
    <w:rsid w:val="00C81007"/>
    <w:rsid w:val="00C8303E"/>
    <w:rsid w:val="00C846F9"/>
    <w:rsid w:val="00C93354"/>
    <w:rsid w:val="00CB7F4E"/>
    <w:rsid w:val="00D11788"/>
    <w:rsid w:val="00D1240E"/>
    <w:rsid w:val="00D21677"/>
    <w:rsid w:val="00D42582"/>
    <w:rsid w:val="00D71D2A"/>
    <w:rsid w:val="00D933FD"/>
    <w:rsid w:val="00DA5441"/>
    <w:rsid w:val="00DE0149"/>
    <w:rsid w:val="00E45EF5"/>
    <w:rsid w:val="00E64180"/>
    <w:rsid w:val="00E74D28"/>
    <w:rsid w:val="00E85124"/>
    <w:rsid w:val="00EB7A6A"/>
    <w:rsid w:val="00ED2662"/>
    <w:rsid w:val="00EE1982"/>
    <w:rsid w:val="00F146EA"/>
    <w:rsid w:val="00F36467"/>
    <w:rsid w:val="00F61A71"/>
    <w:rsid w:val="00F71D6E"/>
    <w:rsid w:val="00F72BA7"/>
    <w:rsid w:val="00F73D72"/>
    <w:rsid w:val="00F774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46F9"/>
    <w:pPr>
      <w:spacing w:after="200" w:line="276" w:lineRule="auto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B81D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475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475C2C"/>
    <w:rPr>
      <w:rFonts w:cs="Times New Roman"/>
    </w:rPr>
  </w:style>
  <w:style w:type="paragraph" w:styleId="Footer">
    <w:name w:val="footer"/>
    <w:basedOn w:val="Normal"/>
    <w:link w:val="FooterChar"/>
    <w:uiPriority w:val="99"/>
    <w:rsid w:val="00475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475C2C"/>
    <w:rPr>
      <w:rFonts w:cs="Times New Roman"/>
    </w:rPr>
  </w:style>
  <w:style w:type="paragraph" w:styleId="NormalWeb">
    <w:name w:val="Normal (Web)"/>
    <w:basedOn w:val="Normal"/>
    <w:uiPriority w:val="99"/>
    <w:semiHidden/>
    <w:rsid w:val="00AD193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rsid w:val="00AD1938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255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9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9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9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9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2428</TotalTime>
  <Pages>13</Pages>
  <Words>554</Words>
  <Characters>3162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user</cp:lastModifiedBy>
  <cp:revision>47</cp:revision>
  <cp:lastPrinted>2019-09-20T21:57:00Z</cp:lastPrinted>
  <dcterms:created xsi:type="dcterms:W3CDTF">2019-09-07T14:25:00Z</dcterms:created>
  <dcterms:modified xsi:type="dcterms:W3CDTF">2020-05-03T11:40:00Z</dcterms:modified>
</cp:coreProperties>
</file>